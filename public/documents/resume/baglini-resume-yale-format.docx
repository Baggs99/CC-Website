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7E50" w14:textId="77777777" w:rsidR="009D52A2" w:rsidRDefault="009D52A2" w:rsidP="009D52A2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Daniel Baglini</w:t>
      </w:r>
    </w:p>
    <w:p w14:paraId="3FB09908" w14:textId="72505561" w:rsidR="009D52A2" w:rsidRDefault="009D52A2" w:rsidP="00F020FF">
      <w:pPr>
        <w:pStyle w:val="NoSpacing"/>
        <w:rPr>
          <w:rFonts w:ascii="Times New Roman" w:hAnsi="Times New Roman" w:cs="Times New Roman"/>
          <w:color w:val="000000"/>
        </w:rPr>
      </w:pPr>
      <w:r w:rsidRPr="00220C95">
        <w:rPr>
          <w:rFonts w:ascii="Times New Roman" w:hAnsi="Times New Roman" w:cs="Times New Roman"/>
          <w:color w:val="000000"/>
        </w:rPr>
        <w:t>Tel: (</w:t>
      </w:r>
      <w:r>
        <w:rPr>
          <w:rFonts w:ascii="Times New Roman" w:hAnsi="Times New Roman" w:cs="Times New Roman"/>
          <w:color w:val="000000"/>
        </w:rPr>
        <w:t>401</w:t>
      </w:r>
      <w:r w:rsidRPr="00220C95">
        <w:rPr>
          <w:rFonts w:ascii="Times New Roman" w:hAnsi="Times New Roman" w:cs="Times New Roman"/>
          <w:color w:val="000000"/>
        </w:rPr>
        <w:t xml:space="preserve">) </w:t>
      </w:r>
      <w:r>
        <w:rPr>
          <w:rFonts w:ascii="Times New Roman" w:hAnsi="Times New Roman" w:cs="Times New Roman"/>
          <w:color w:val="000000"/>
        </w:rPr>
        <w:t>296</w:t>
      </w:r>
      <w:r w:rsidRPr="00220C95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</w:rPr>
        <w:t>7159</w:t>
      </w:r>
      <w:r w:rsidRPr="00220C95">
        <w:rPr>
          <w:rFonts w:ascii="Times New Roman" w:hAnsi="Times New Roman" w:cs="Times New Roman"/>
          <w:color w:val="000000"/>
        </w:rPr>
        <w:t xml:space="preserve"> </w:t>
      </w:r>
      <w:r w:rsidRPr="00220C95">
        <w:rPr>
          <w:rFonts w:ascii="Times New Roman" w:hAnsi="Times New Roman" w:cs="Times New Roman"/>
          <w:b/>
          <w:color w:val="000000"/>
        </w:rPr>
        <w:t>|</w:t>
      </w:r>
      <w:r w:rsidRPr="00220C95">
        <w:rPr>
          <w:rFonts w:ascii="Times New Roman" w:hAnsi="Times New Roman" w:cs="Times New Roman"/>
          <w:color w:val="000000"/>
        </w:rPr>
        <w:t xml:space="preserve"> Email: </w:t>
      </w:r>
      <w:r>
        <w:rPr>
          <w:rFonts w:ascii="Times New Roman" w:hAnsi="Times New Roman" w:cs="Times New Roman"/>
          <w:color w:val="000000"/>
        </w:rPr>
        <w:t>dan.baglini</w:t>
      </w:r>
      <w:r w:rsidRPr="00220C95">
        <w:rPr>
          <w:rFonts w:ascii="Times New Roman" w:hAnsi="Times New Roman" w:cs="Times New Roman"/>
          <w:color w:val="000000"/>
        </w:rPr>
        <w:t>@yale.edu</w:t>
      </w:r>
    </w:p>
    <w:p w14:paraId="5AF56F37" w14:textId="77777777" w:rsidR="004E3ED4" w:rsidRPr="009D52A2" w:rsidRDefault="004E3ED4" w:rsidP="00F020FF">
      <w:pPr>
        <w:pStyle w:val="NoSpacing"/>
        <w:rPr>
          <w:rStyle w:val="BookTitle"/>
          <w:rFonts w:ascii="Times New Roman" w:hAnsi="Times New Roman" w:cs="Times New Roman"/>
          <w:b w:val="0"/>
          <w:bCs w:val="0"/>
          <w:smallCaps w:val="0"/>
          <w:color w:val="000000"/>
          <w:spacing w:val="0"/>
        </w:rPr>
      </w:pPr>
    </w:p>
    <w:p w14:paraId="34B401A8" w14:textId="78B11A44" w:rsidR="00F020FF" w:rsidRPr="00CB6841" w:rsidRDefault="00F020FF" w:rsidP="00F020FF">
      <w:pPr>
        <w:pStyle w:val="NoSpacing"/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Education</w:t>
      </w:r>
    </w:p>
    <w:p w14:paraId="20142949" w14:textId="3D49A2D5" w:rsidR="00F020FF" w:rsidRPr="004E3ED4" w:rsidRDefault="004E3ED4" w:rsidP="0015055C">
      <w:pPr>
        <w:pStyle w:val="NoSpacing"/>
        <w:rPr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EA7F5" wp14:editId="116FB844">
                <wp:simplePos x="0" y="0"/>
                <wp:positionH relativeFrom="column">
                  <wp:posOffset>-19050</wp:posOffset>
                </wp:positionH>
                <wp:positionV relativeFrom="paragraph">
                  <wp:posOffset>34290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8D0D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7pt" to="540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kRmgEAAIgDAAAOAAAAZHJzL2Uyb0RvYy54bWysU8tu2zAQvBfoPxC815IDNA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" strokecolor="black [3040]"/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532B082" w14:textId="66BEF855" w:rsidR="004E3ED4" w:rsidRPr="004E3ED4" w:rsidRDefault="004E3ED4" w:rsidP="004E3ED4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sz w:val="24"/>
          <w:szCs w:val="24"/>
        </w:rPr>
        <w:t>YALE SCHOOL OF MANAGEMEN</w:t>
      </w:r>
      <w:r>
        <w:rPr>
          <w:rFonts w:ascii="Times New Roman" w:hAnsi="Times New Roman" w:cs="Times New Roman"/>
          <w:b/>
          <w:sz w:val="24"/>
          <w:szCs w:val="24"/>
        </w:rPr>
        <w:t>T (MBA)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4E3ED4">
        <w:rPr>
          <w:rFonts w:ascii="Times New Roman" w:hAnsi="Times New Roman" w:cs="Times New Roman"/>
          <w:b/>
          <w:sz w:val="24"/>
          <w:szCs w:val="24"/>
        </w:rPr>
        <w:t>New Haven</w:t>
      </w:r>
      <w:r>
        <w:rPr>
          <w:rFonts w:ascii="Times New Roman" w:hAnsi="Times New Roman" w:cs="Times New Roman"/>
          <w:b/>
          <w:sz w:val="24"/>
          <w:szCs w:val="24"/>
        </w:rPr>
        <w:t>, CT</w:t>
      </w:r>
    </w:p>
    <w:p w14:paraId="4080864C" w14:textId="2B1E5C8A" w:rsidR="00F020FF" w:rsidRPr="00CB6841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CB6841">
        <w:rPr>
          <w:rFonts w:ascii="Times New Roman" w:hAnsi="Times New Roman" w:cs="Times New Roman"/>
          <w:b/>
          <w:sz w:val="24"/>
          <w:szCs w:val="24"/>
        </w:rPr>
        <w:t>Master of B</w:t>
      </w:r>
      <w:r w:rsidR="006457AD">
        <w:rPr>
          <w:rFonts w:ascii="Times New Roman" w:hAnsi="Times New Roman" w:cs="Times New Roman"/>
          <w:b/>
          <w:sz w:val="24"/>
          <w:szCs w:val="24"/>
        </w:rPr>
        <w:t>u</w:t>
      </w:r>
      <w:r w:rsidR="006A3072">
        <w:rPr>
          <w:rFonts w:ascii="Times New Roman" w:hAnsi="Times New Roman" w:cs="Times New Roman"/>
          <w:b/>
          <w:sz w:val="24"/>
          <w:szCs w:val="24"/>
        </w:rPr>
        <w:t>siness Administration</w:t>
      </w:r>
      <w:r w:rsidR="006A3072">
        <w:rPr>
          <w:rFonts w:ascii="Times New Roman" w:hAnsi="Times New Roman" w:cs="Times New Roman"/>
          <w:b/>
          <w:sz w:val="24"/>
          <w:szCs w:val="24"/>
        </w:rPr>
        <w:tab/>
      </w:r>
      <w:r w:rsidR="00BE1F0B">
        <w:rPr>
          <w:rFonts w:ascii="Times New Roman" w:hAnsi="Times New Roman" w:cs="Times New Roman"/>
          <w:b/>
          <w:sz w:val="24"/>
          <w:szCs w:val="24"/>
        </w:rPr>
        <w:t>2027</w:t>
      </w:r>
    </w:p>
    <w:p w14:paraId="6B28D947" w14:textId="04613F76" w:rsidR="00F020FF" w:rsidRDefault="00435654" w:rsidP="00F020FF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Consulting</w:t>
      </w:r>
      <w:r w:rsidR="000B73ED">
        <w:rPr>
          <w:rFonts w:ascii="Times New Roman" w:hAnsi="Times New Roman" w:cs="Times New Roman"/>
          <w:sz w:val="24"/>
          <w:szCs w:val="24"/>
        </w:rPr>
        <w:t xml:space="preserve"> Club, Veterans Club</w:t>
      </w:r>
    </w:p>
    <w:p w14:paraId="695A60DB" w14:textId="77777777" w:rsidR="0015055C" w:rsidRPr="0015055C" w:rsidRDefault="0015055C" w:rsidP="000B73ED">
      <w:pPr>
        <w:pStyle w:val="NoSpacing"/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924769A" w14:textId="15FDA879" w:rsidR="004B6779" w:rsidRDefault="00BE1F0B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University of Rhode Island</w:t>
      </w:r>
      <w:r w:rsidR="00F020FF" w:rsidRPr="00CB6841">
        <w:rPr>
          <w:rFonts w:ascii="Times New Roman" w:hAnsi="Times New Roman" w:cs="Times New Roman"/>
          <w:b/>
          <w:sz w:val="24"/>
          <w:szCs w:val="24"/>
        </w:rPr>
        <w:tab/>
      </w:r>
      <w:r w:rsidR="00071E43">
        <w:rPr>
          <w:rFonts w:ascii="Times New Roman" w:hAnsi="Times New Roman" w:cs="Times New Roman"/>
          <w:b/>
          <w:sz w:val="24"/>
          <w:szCs w:val="24"/>
        </w:rPr>
        <w:t xml:space="preserve">South </w:t>
      </w:r>
      <w:r w:rsidR="0015055C">
        <w:rPr>
          <w:rFonts w:ascii="Times New Roman" w:hAnsi="Times New Roman" w:cs="Times New Roman"/>
          <w:b/>
          <w:sz w:val="24"/>
          <w:szCs w:val="24"/>
        </w:rPr>
        <w:t xml:space="preserve">Kingstown, </w:t>
      </w:r>
      <w:r w:rsidR="008C4CCE">
        <w:rPr>
          <w:rFonts w:ascii="Times New Roman" w:hAnsi="Times New Roman" w:cs="Times New Roman"/>
          <w:b/>
          <w:sz w:val="24"/>
          <w:szCs w:val="24"/>
        </w:rPr>
        <w:t>RI</w:t>
      </w:r>
    </w:p>
    <w:p w14:paraId="26E6A486" w14:textId="4FEBB999" w:rsidR="00F020FF" w:rsidRPr="000B73ED" w:rsidRDefault="009950A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</w:t>
      </w:r>
      <w:r w:rsidR="00F020FF" w:rsidRPr="00CB6841">
        <w:rPr>
          <w:rFonts w:ascii="Times New Roman" w:hAnsi="Times New Roman" w:cs="Times New Roman"/>
          <w:b/>
          <w:sz w:val="24"/>
          <w:szCs w:val="24"/>
        </w:rPr>
        <w:t>,</w:t>
      </w:r>
      <w:r w:rsidR="006A3072">
        <w:rPr>
          <w:rFonts w:ascii="Times New Roman" w:hAnsi="Times New Roman" w:cs="Times New Roman"/>
          <w:sz w:val="24"/>
          <w:szCs w:val="24"/>
        </w:rPr>
        <w:t xml:space="preserve"> </w:t>
      </w:r>
      <w:r w:rsidR="00BE1F0B">
        <w:rPr>
          <w:rFonts w:ascii="Times New Roman" w:hAnsi="Times New Roman" w:cs="Times New Roman"/>
          <w:sz w:val="24"/>
          <w:szCs w:val="24"/>
        </w:rPr>
        <w:t>Mathematics</w:t>
      </w:r>
      <w:r w:rsidR="006A3072">
        <w:rPr>
          <w:rFonts w:ascii="Times New Roman" w:hAnsi="Times New Roman" w:cs="Times New Roman"/>
          <w:sz w:val="24"/>
          <w:szCs w:val="24"/>
        </w:rPr>
        <w:t>,</w:t>
      </w:r>
      <w:r w:rsidR="000B73ED">
        <w:rPr>
          <w:rFonts w:ascii="Times New Roman" w:hAnsi="Times New Roman" w:cs="Times New Roman"/>
          <w:sz w:val="24"/>
          <w:szCs w:val="24"/>
        </w:rPr>
        <w:t xml:space="preserve"> Finance (Dual Degree)</w:t>
      </w:r>
      <w:r w:rsidR="0035082D">
        <w:rPr>
          <w:rFonts w:ascii="Times New Roman" w:hAnsi="Times New Roman" w:cs="Times New Roman"/>
          <w:sz w:val="24"/>
          <w:szCs w:val="24"/>
        </w:rPr>
        <w:t xml:space="preserve"> </w:t>
      </w:r>
      <w:r w:rsidR="0035082D" w:rsidRPr="0035082D">
        <w:rPr>
          <w:rFonts w:ascii="Times New Roman" w:hAnsi="Times New Roman" w:cs="Times New Roman"/>
          <w:i/>
          <w:iCs/>
          <w:sz w:val="24"/>
          <w:szCs w:val="24"/>
        </w:rPr>
        <w:t>Summa Cum Laude</w:t>
      </w:r>
      <w:r w:rsidR="00F020FF" w:rsidRPr="00CB6841">
        <w:rPr>
          <w:rFonts w:ascii="Times New Roman" w:hAnsi="Times New Roman" w:cs="Times New Roman"/>
          <w:sz w:val="24"/>
          <w:szCs w:val="24"/>
        </w:rPr>
        <w:tab/>
      </w:r>
      <w:r w:rsidR="000B73ED" w:rsidRPr="000B73ED">
        <w:rPr>
          <w:rFonts w:ascii="Times New Roman" w:hAnsi="Times New Roman" w:cs="Times New Roman"/>
          <w:b/>
          <w:bCs/>
          <w:sz w:val="24"/>
          <w:szCs w:val="24"/>
        </w:rPr>
        <w:t>2021</w:t>
      </w:r>
    </w:p>
    <w:p w14:paraId="79427374" w14:textId="1E6DC0A2" w:rsidR="00220C95" w:rsidRPr="00CB6841" w:rsidRDefault="00BE1F0B" w:rsidP="00220C95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Minors: Gender &amp; Women’s Studies, Economics, Military Science</w:t>
      </w:r>
      <w:r w:rsidR="00071E43">
        <w:rPr>
          <w:rFonts w:ascii="Times New Roman" w:hAnsi="Times New Roman" w:cs="Times New Roman"/>
          <w:sz w:val="24"/>
          <w:szCs w:val="24"/>
        </w:rPr>
        <w:t>; Honors College Graduate</w:t>
      </w:r>
    </w:p>
    <w:p w14:paraId="055433FD" w14:textId="70D34235" w:rsidR="00220C95" w:rsidRDefault="00BE1F0B" w:rsidP="00220C95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3.91/4.0</w:t>
      </w:r>
      <w:r w:rsidR="00071E43">
        <w:rPr>
          <w:rFonts w:ascii="Times New Roman" w:hAnsi="Times New Roman" w:cs="Times New Roman"/>
          <w:sz w:val="24"/>
          <w:szCs w:val="24"/>
        </w:rPr>
        <w:t xml:space="preserve">, </w:t>
      </w:r>
      <w:r w:rsidR="00071E43" w:rsidRPr="00071E43">
        <w:rPr>
          <w:rFonts w:ascii="Times New Roman" w:hAnsi="Times New Roman" w:cs="Times New Roman"/>
          <w:sz w:val="24"/>
          <w:szCs w:val="24"/>
        </w:rPr>
        <w:t>South Kingstown Volunteer Firefighter</w:t>
      </w:r>
    </w:p>
    <w:p w14:paraId="7E3A40C4" w14:textId="77777777" w:rsidR="00071E43" w:rsidRPr="00071E43" w:rsidRDefault="00071E43" w:rsidP="00071E43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63289750" w14:textId="77777777" w:rsidR="00F020FF" w:rsidRPr="00CB6841" w:rsidRDefault="00F020FF" w:rsidP="00F020FF">
      <w:pPr>
        <w:pStyle w:val="NoSpacing"/>
        <w:rPr>
          <w:rStyle w:val="BookTitle"/>
          <w:b w:val="0"/>
          <w:bCs w:val="0"/>
          <w:smallCaps w:val="0"/>
          <w:spacing w:val="0"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Professional Experience</w:t>
      </w:r>
    </w:p>
    <w:p w14:paraId="2741B101" w14:textId="77777777" w:rsidR="00F020FF" w:rsidRPr="00CB6841" w:rsidRDefault="00F020FF" w:rsidP="00F020FF">
      <w:pPr>
        <w:pStyle w:val="NoSpacing"/>
        <w:tabs>
          <w:tab w:val="right" w:pos="10800"/>
        </w:tabs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 w:rsidRPr="00CB6841">
        <w:rPr>
          <w:rFonts w:ascii="Times New Roman" w:hAnsi="Times New Roman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3CA577" wp14:editId="3AA47CB4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E8D64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" strokecolor="black [3040]"/>
            </w:pict>
          </mc:Fallback>
        </mc:AlternateContent>
      </w:r>
    </w:p>
    <w:p w14:paraId="1E303E25" w14:textId="472C7875" w:rsidR="00C91C1B" w:rsidRPr="00CB6841" w:rsidRDefault="00BE1F0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U.S. Army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 w:rsidR="000B73ED">
        <w:rPr>
          <w:rFonts w:ascii="Times New Roman" w:hAnsi="Times New Roman" w:cs="Times New Roman"/>
          <w:b/>
          <w:sz w:val="24"/>
          <w:szCs w:val="24"/>
        </w:rPr>
        <w:t>Europe, Middle East, Africa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BCCCF8F" w14:textId="5F2092F4" w:rsidR="00C91C1B" w:rsidRPr="00CB6841" w:rsidRDefault="009C4CAC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9C4CAC">
        <w:rPr>
          <w:rFonts w:ascii="Times New Roman" w:hAnsi="Times New Roman" w:cs="Times New Roman"/>
          <w:b/>
          <w:bCs/>
          <w:sz w:val="24"/>
          <w:szCs w:val="24"/>
        </w:rPr>
        <w:t>Brigade Innovation Cell Coordinator</w:t>
      </w:r>
      <w:r w:rsidR="000956D1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C4CAC">
        <w:rPr>
          <w:rFonts w:ascii="Times New Roman" w:hAnsi="Times New Roman" w:cs="Times New Roman"/>
          <w:b/>
          <w:bCs/>
          <w:sz w:val="24"/>
          <w:szCs w:val="24"/>
        </w:rPr>
        <w:t xml:space="preserve"> 173D Infantry Brigade – Airborne </w:t>
      </w:r>
      <w:r w:rsidR="009D52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                                </w:t>
      </w:r>
      <w:r w:rsidR="000956D1"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="00BE1F0B">
        <w:rPr>
          <w:rFonts w:ascii="Times New Roman" w:hAnsi="Times New Roman" w:cs="Times New Roman"/>
          <w:b/>
          <w:sz w:val="24"/>
          <w:szCs w:val="24"/>
        </w:rPr>
        <w:t>202</w:t>
      </w:r>
      <w:r w:rsidR="00704541">
        <w:rPr>
          <w:rFonts w:ascii="Times New Roman" w:hAnsi="Times New Roman" w:cs="Times New Roman"/>
          <w:b/>
          <w:sz w:val="24"/>
          <w:szCs w:val="24"/>
        </w:rPr>
        <w:t>4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7045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1F0B">
        <w:rPr>
          <w:rFonts w:ascii="Times New Roman" w:hAnsi="Times New Roman" w:cs="Times New Roman"/>
          <w:b/>
          <w:sz w:val="24"/>
          <w:szCs w:val="24"/>
        </w:rPr>
        <w:t>2025</w:t>
      </w:r>
    </w:p>
    <w:p w14:paraId="5F0C215A" w14:textId="4D27D853" w:rsidR="00BE1F0B" w:rsidRPr="00704541" w:rsidRDefault="00BE1F0B" w:rsidP="00704541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BE1F0B">
        <w:rPr>
          <w:rFonts w:ascii="Times New Roman" w:hAnsi="Times New Roman" w:cs="Times New Roman"/>
          <w:sz w:val="24"/>
          <w:szCs w:val="24"/>
        </w:rPr>
        <w:t xml:space="preserve">Led acquisition and deployment of $30M in </w:t>
      </w:r>
      <w:r w:rsidR="00704541">
        <w:rPr>
          <w:rFonts w:ascii="Times New Roman" w:hAnsi="Times New Roman" w:cs="Times New Roman"/>
          <w:sz w:val="24"/>
          <w:szCs w:val="24"/>
        </w:rPr>
        <w:t>emerging</w:t>
      </w:r>
      <w:r w:rsidRPr="00BE1F0B">
        <w:rPr>
          <w:rFonts w:ascii="Times New Roman" w:hAnsi="Times New Roman" w:cs="Times New Roman"/>
          <w:sz w:val="24"/>
          <w:szCs w:val="24"/>
        </w:rPr>
        <w:t xml:space="preserve"> technologies, including drones, software platforms,</w:t>
      </w:r>
      <w:r w:rsidR="00704541">
        <w:rPr>
          <w:rFonts w:ascii="Times New Roman" w:hAnsi="Times New Roman" w:cs="Times New Roman"/>
          <w:sz w:val="24"/>
          <w:szCs w:val="24"/>
        </w:rPr>
        <w:t xml:space="preserve"> </w:t>
      </w:r>
      <w:r w:rsidRPr="00704541">
        <w:rPr>
          <w:rFonts w:ascii="Times New Roman" w:hAnsi="Times New Roman" w:cs="Times New Roman"/>
          <w:sz w:val="24"/>
          <w:szCs w:val="24"/>
        </w:rPr>
        <w:t>and communications systems, preparing 3300 paratroopers for threats on modern battlefields</w:t>
      </w:r>
    </w:p>
    <w:p w14:paraId="246064DD" w14:textId="551D3391" w:rsidR="00C91C1B" w:rsidRPr="00704541" w:rsidRDefault="00704541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704541">
        <w:rPr>
          <w:rFonts w:ascii="Times New Roman" w:hAnsi="Times New Roman" w:cs="Times New Roman"/>
          <w:sz w:val="24"/>
          <w:szCs w:val="24"/>
        </w:rPr>
        <w:t xml:space="preserve">Designed and executed drone integration program, training and certifying 25 operators and equipping frontline teams with 500 </w:t>
      </w:r>
      <w:proofErr w:type="gramStart"/>
      <w:r w:rsidRPr="00704541">
        <w:rPr>
          <w:rFonts w:ascii="Times New Roman" w:hAnsi="Times New Roman" w:cs="Times New Roman"/>
          <w:sz w:val="24"/>
          <w:szCs w:val="24"/>
        </w:rPr>
        <w:t>first-person</w:t>
      </w:r>
      <w:proofErr w:type="gramEnd"/>
      <w:r w:rsidRPr="00704541">
        <w:rPr>
          <w:rFonts w:ascii="Times New Roman" w:hAnsi="Times New Roman" w:cs="Times New Roman"/>
          <w:sz w:val="24"/>
          <w:szCs w:val="24"/>
        </w:rPr>
        <w:t>-view drones for real-time tactical reconnaissance and strike</w:t>
      </w:r>
    </w:p>
    <w:p w14:paraId="45FDF347" w14:textId="507893DA" w:rsidR="00C91C1B" w:rsidRPr="00CB6841" w:rsidRDefault="00704541" w:rsidP="00704541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b/>
          <w:sz w:val="24"/>
          <w:szCs w:val="24"/>
        </w:rPr>
      </w:pPr>
      <w:r w:rsidRPr="00704541">
        <w:rPr>
          <w:rFonts w:ascii="Times New Roman" w:hAnsi="Times New Roman" w:cs="Times New Roman"/>
          <w:sz w:val="24"/>
          <w:szCs w:val="24"/>
        </w:rPr>
        <w:t xml:space="preserve">Planned and facilitated 250-attendee Innovation Symposium, connecting elite Army units with IBM, AWS, Anduril, and </w:t>
      </w:r>
      <w:proofErr w:type="spellStart"/>
      <w:r w:rsidRPr="00704541">
        <w:rPr>
          <w:rFonts w:ascii="Times New Roman" w:hAnsi="Times New Roman" w:cs="Times New Roman"/>
          <w:sz w:val="24"/>
          <w:szCs w:val="24"/>
        </w:rPr>
        <w:t>Skydio</w:t>
      </w:r>
      <w:proofErr w:type="spellEnd"/>
      <w:r w:rsidRPr="00704541">
        <w:rPr>
          <w:rFonts w:ascii="Times New Roman" w:hAnsi="Times New Roman" w:cs="Times New Roman"/>
          <w:sz w:val="24"/>
          <w:szCs w:val="24"/>
        </w:rPr>
        <w:t xml:space="preserve"> to accelerate adoption of cutting-edge defense technologies</w:t>
      </w:r>
    </w:p>
    <w:p w14:paraId="7969E86B" w14:textId="77777777" w:rsidR="00825FF0" w:rsidRDefault="00825FF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3A6AC921" w14:textId="3102C3BD" w:rsidR="00C91C1B" w:rsidRPr="00CB6841" w:rsidRDefault="00704541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704541">
        <w:rPr>
          <w:rFonts w:ascii="Times New Roman" w:hAnsi="Times New Roman" w:cs="Times New Roman"/>
          <w:b/>
          <w:sz w:val="24"/>
          <w:szCs w:val="24"/>
        </w:rPr>
        <w:t xml:space="preserve">Information Collection Platoon Leader, 173D Infantry Brigade </w:t>
      </w:r>
      <w:r w:rsidR="009C4CAC">
        <w:rPr>
          <w:rFonts w:ascii="Times New Roman" w:hAnsi="Times New Roman" w:cs="Times New Roman"/>
          <w:b/>
          <w:sz w:val="24"/>
          <w:szCs w:val="24"/>
        </w:rPr>
        <w:t>–</w:t>
      </w:r>
      <w:r w:rsidRPr="00704541">
        <w:rPr>
          <w:rFonts w:ascii="Times New Roman" w:hAnsi="Times New Roman" w:cs="Times New Roman"/>
          <w:b/>
          <w:sz w:val="24"/>
          <w:szCs w:val="24"/>
        </w:rPr>
        <w:t xml:space="preserve"> Airborne</w:t>
      </w:r>
      <w:r w:rsidR="009C4C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 w:rsidR="000B73E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2023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</w:rPr>
        <w:t>2024</w:t>
      </w:r>
    </w:p>
    <w:p w14:paraId="3E335B82" w14:textId="24754ABA" w:rsidR="00C91C1B" w:rsidRPr="00CB6841" w:rsidRDefault="00704541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704541">
        <w:rPr>
          <w:rFonts w:ascii="Times New Roman" w:hAnsi="Times New Roman" w:cs="Times New Roman"/>
          <w:sz w:val="24"/>
          <w:szCs w:val="24"/>
        </w:rPr>
        <w:t>Collaborated with C</w:t>
      </w:r>
      <w:r w:rsidR="00825FF0">
        <w:rPr>
          <w:rFonts w:ascii="Times New Roman" w:hAnsi="Times New Roman" w:cs="Times New Roman"/>
          <w:sz w:val="24"/>
          <w:szCs w:val="24"/>
        </w:rPr>
        <w:t>IA</w:t>
      </w:r>
      <w:r w:rsidRPr="00704541">
        <w:rPr>
          <w:rFonts w:ascii="Times New Roman" w:hAnsi="Times New Roman" w:cs="Times New Roman"/>
          <w:sz w:val="24"/>
          <w:szCs w:val="24"/>
        </w:rPr>
        <w:t xml:space="preserve"> to monitor Israel-Gaza Crisis</w:t>
      </w:r>
      <w:r w:rsidR="009D52A2">
        <w:rPr>
          <w:rFonts w:ascii="Times New Roman" w:hAnsi="Times New Roman" w:cs="Times New Roman"/>
          <w:sz w:val="24"/>
          <w:szCs w:val="24"/>
        </w:rPr>
        <w:t>;</w:t>
      </w:r>
      <w:r w:rsidRPr="00704541">
        <w:rPr>
          <w:rFonts w:ascii="Times New Roman" w:hAnsi="Times New Roman" w:cs="Times New Roman"/>
          <w:sz w:val="24"/>
          <w:szCs w:val="24"/>
        </w:rPr>
        <w:t xml:space="preserve"> </w:t>
      </w:r>
      <w:r w:rsidR="009D52A2">
        <w:rPr>
          <w:rFonts w:ascii="Times New Roman" w:hAnsi="Times New Roman" w:cs="Times New Roman"/>
          <w:sz w:val="24"/>
          <w:szCs w:val="24"/>
        </w:rPr>
        <w:t>r</w:t>
      </w:r>
      <w:r w:rsidRPr="00704541">
        <w:rPr>
          <w:rFonts w:ascii="Times New Roman" w:hAnsi="Times New Roman" w:cs="Times New Roman"/>
          <w:sz w:val="24"/>
          <w:szCs w:val="24"/>
        </w:rPr>
        <w:t>esulted in 180+ days of continuous tracking of Israeli, Hamas, and Hezbollah units</w:t>
      </w:r>
      <w:r w:rsidR="009D52A2">
        <w:rPr>
          <w:rFonts w:ascii="Times New Roman" w:hAnsi="Times New Roman" w:cs="Times New Roman"/>
          <w:sz w:val="24"/>
          <w:szCs w:val="24"/>
        </w:rPr>
        <w:t>; p</w:t>
      </w:r>
      <w:r w:rsidRPr="00704541">
        <w:rPr>
          <w:rFonts w:ascii="Times New Roman" w:hAnsi="Times New Roman" w:cs="Times New Roman"/>
          <w:sz w:val="24"/>
          <w:szCs w:val="24"/>
        </w:rPr>
        <w:t>rovided weekly</w:t>
      </w:r>
      <w:r w:rsidR="00825FF0">
        <w:rPr>
          <w:rFonts w:ascii="Times New Roman" w:hAnsi="Times New Roman" w:cs="Times New Roman"/>
          <w:sz w:val="24"/>
          <w:szCs w:val="24"/>
        </w:rPr>
        <w:t xml:space="preserve"> intelligence</w:t>
      </w:r>
      <w:r w:rsidRPr="00704541">
        <w:rPr>
          <w:rFonts w:ascii="Times New Roman" w:hAnsi="Times New Roman" w:cs="Times New Roman"/>
          <w:sz w:val="24"/>
          <w:szCs w:val="24"/>
        </w:rPr>
        <w:t xml:space="preserve"> updates to Joint Chiefs of Staff</w:t>
      </w:r>
    </w:p>
    <w:p w14:paraId="534A6EEE" w14:textId="591680A6" w:rsidR="00C91C1B" w:rsidRDefault="00825FF0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25FF0">
        <w:rPr>
          <w:rFonts w:ascii="Times New Roman" w:hAnsi="Times New Roman" w:cs="Times New Roman"/>
          <w:sz w:val="24"/>
          <w:szCs w:val="24"/>
        </w:rPr>
        <w:t>Managed geospatial intelligence support for Special Mission Units in Africa</w:t>
      </w:r>
      <w:r w:rsidR="009D52A2">
        <w:rPr>
          <w:rFonts w:ascii="Times New Roman" w:hAnsi="Times New Roman" w:cs="Times New Roman"/>
          <w:sz w:val="24"/>
          <w:szCs w:val="24"/>
        </w:rPr>
        <w:t>; p</w:t>
      </w:r>
      <w:r w:rsidRPr="00825FF0">
        <w:rPr>
          <w:rFonts w:ascii="Times New Roman" w:hAnsi="Times New Roman" w:cs="Times New Roman"/>
          <w:sz w:val="24"/>
          <w:szCs w:val="24"/>
        </w:rPr>
        <w:t>rovided enemy combatant overwatch, enabling safe evacuation of over 100 Americans in South Sudan and Sahel Region</w:t>
      </w:r>
    </w:p>
    <w:p w14:paraId="437F8A22" w14:textId="3F34F290" w:rsidR="00825FF0" w:rsidRPr="00CB6841" w:rsidRDefault="00825FF0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25FF0">
        <w:rPr>
          <w:rFonts w:ascii="Times New Roman" w:hAnsi="Times New Roman" w:cs="Times New Roman"/>
          <w:sz w:val="24"/>
          <w:szCs w:val="24"/>
        </w:rPr>
        <w:t>Led and developed team of 24 analysts specializing in Signals and Geospatial Imagery Intelligence; recognized as “point of pride” by Commanding General of Southern European Forces</w:t>
      </w:r>
    </w:p>
    <w:p w14:paraId="698E7F18" w14:textId="77777777" w:rsidR="00C91C1B" w:rsidRPr="00CB6841" w:rsidRDefault="00C91C1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1AAEA55F" w14:textId="6A30361B" w:rsidR="00C91C1B" w:rsidRPr="00CB6841" w:rsidRDefault="00825FF0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825FF0">
        <w:rPr>
          <w:rFonts w:ascii="Times New Roman" w:hAnsi="Times New Roman" w:cs="Times New Roman"/>
          <w:b/>
          <w:sz w:val="24"/>
          <w:szCs w:val="24"/>
        </w:rPr>
        <w:t xml:space="preserve">Intelligence Night Mission Manager, Security Assistance Group </w:t>
      </w:r>
      <w:r w:rsidR="000B73ED">
        <w:rPr>
          <w:rFonts w:ascii="Times New Roman" w:hAnsi="Times New Roman" w:cs="Times New Roman"/>
          <w:b/>
          <w:sz w:val="24"/>
          <w:szCs w:val="24"/>
        </w:rPr>
        <w:t>–</w:t>
      </w:r>
      <w:r w:rsidRPr="00825FF0">
        <w:rPr>
          <w:rFonts w:ascii="Times New Roman" w:hAnsi="Times New Roman" w:cs="Times New Roman"/>
          <w:b/>
          <w:sz w:val="24"/>
          <w:szCs w:val="24"/>
        </w:rPr>
        <w:t xml:space="preserve"> Ukraine</w:t>
      </w:r>
      <w:r w:rsidR="000B73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2023</w:t>
      </w:r>
    </w:p>
    <w:p w14:paraId="720CD414" w14:textId="1D0CEB61" w:rsidR="00C91C1B" w:rsidRPr="00CB6841" w:rsidRDefault="00825FF0" w:rsidP="00C91C1B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825FF0">
        <w:rPr>
          <w:rFonts w:ascii="Times New Roman" w:hAnsi="Times New Roman" w:cs="Times New Roman"/>
          <w:sz w:val="24"/>
          <w:szCs w:val="24"/>
        </w:rPr>
        <w:t>Coordinated intelligence collection and exploitation in Russian Occupied Ukraine</w:t>
      </w:r>
      <w:r w:rsidR="009D52A2">
        <w:rPr>
          <w:rFonts w:ascii="Times New Roman" w:hAnsi="Times New Roman" w:cs="Times New Roman"/>
          <w:sz w:val="24"/>
          <w:szCs w:val="24"/>
        </w:rPr>
        <w:t>; p</w:t>
      </w:r>
      <w:r w:rsidRPr="00825FF0">
        <w:rPr>
          <w:rFonts w:ascii="Times New Roman" w:hAnsi="Times New Roman" w:cs="Times New Roman"/>
          <w:sz w:val="24"/>
          <w:szCs w:val="24"/>
        </w:rPr>
        <w:t xml:space="preserve">assed Ukrainian </w:t>
      </w:r>
      <w:r>
        <w:rPr>
          <w:rFonts w:ascii="Times New Roman" w:hAnsi="Times New Roman" w:cs="Times New Roman"/>
          <w:sz w:val="24"/>
          <w:szCs w:val="24"/>
        </w:rPr>
        <w:t>Army</w:t>
      </w:r>
      <w:r w:rsidRPr="00825F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leaders</w:t>
      </w:r>
      <w:r w:rsidRPr="00825FF0">
        <w:rPr>
          <w:rFonts w:ascii="Times New Roman" w:hAnsi="Times New Roman" w:cs="Times New Roman"/>
          <w:sz w:val="24"/>
          <w:szCs w:val="24"/>
        </w:rPr>
        <w:t xml:space="preserve"> over 3,000 location reports of Russian Units for </w:t>
      </w:r>
      <w:r>
        <w:rPr>
          <w:rFonts w:ascii="Times New Roman" w:hAnsi="Times New Roman" w:cs="Times New Roman"/>
          <w:sz w:val="24"/>
          <w:szCs w:val="24"/>
        </w:rPr>
        <w:t>drone</w:t>
      </w:r>
      <w:r w:rsidRPr="00825FF0">
        <w:rPr>
          <w:rFonts w:ascii="Times New Roman" w:hAnsi="Times New Roman" w:cs="Times New Roman"/>
          <w:sz w:val="24"/>
          <w:szCs w:val="24"/>
        </w:rPr>
        <w:t xml:space="preserve"> strikes or further intelligence </w:t>
      </w:r>
      <w:r>
        <w:rPr>
          <w:rFonts w:ascii="Times New Roman" w:hAnsi="Times New Roman" w:cs="Times New Roman"/>
          <w:sz w:val="24"/>
          <w:szCs w:val="24"/>
        </w:rPr>
        <w:t>exploitation</w:t>
      </w:r>
    </w:p>
    <w:p w14:paraId="7EFA7460" w14:textId="44E99377" w:rsidR="00C91C1B" w:rsidRPr="00071E43" w:rsidRDefault="00825FF0" w:rsidP="00825FF0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b/>
          <w:sz w:val="24"/>
          <w:szCs w:val="24"/>
        </w:rPr>
      </w:pPr>
      <w:r w:rsidRPr="00825FF0">
        <w:rPr>
          <w:rFonts w:ascii="Times New Roman" w:hAnsi="Times New Roman" w:cs="Times New Roman"/>
          <w:sz w:val="24"/>
          <w:szCs w:val="24"/>
        </w:rPr>
        <w:t>Analyzed historic Russian movement patterns and identified abnormally unutilized roads, resulting in over 75 miles of minefields cleared by demining operations</w:t>
      </w:r>
    </w:p>
    <w:p w14:paraId="080E3FD1" w14:textId="099B18DA" w:rsidR="00071E43" w:rsidRPr="00071E43" w:rsidRDefault="00071E43" w:rsidP="00825FF0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071E43">
        <w:rPr>
          <w:rFonts w:ascii="Times New Roman" w:hAnsi="Times New Roman" w:cs="Times New Roman"/>
          <w:bCs/>
          <w:sz w:val="24"/>
          <w:szCs w:val="24"/>
        </w:rPr>
        <w:t xml:space="preserve">Led team of 17 All-Source Intelligence Analysts; 3 </w:t>
      </w:r>
      <w:r w:rsidR="00602C24">
        <w:rPr>
          <w:rFonts w:ascii="Times New Roman" w:hAnsi="Times New Roman" w:cs="Times New Roman"/>
          <w:bCs/>
          <w:sz w:val="24"/>
          <w:szCs w:val="24"/>
        </w:rPr>
        <w:t xml:space="preserve">mentored </w:t>
      </w:r>
      <w:r w:rsidRPr="00071E43">
        <w:rPr>
          <w:rFonts w:ascii="Times New Roman" w:hAnsi="Times New Roman" w:cs="Times New Roman"/>
          <w:bCs/>
          <w:sz w:val="24"/>
          <w:szCs w:val="24"/>
        </w:rPr>
        <w:t>analysts promoted 2 years ahead of peers</w:t>
      </w:r>
    </w:p>
    <w:p w14:paraId="694F7398" w14:textId="6DEC55B0" w:rsidR="00C91C1B" w:rsidRPr="00CB6841" w:rsidRDefault="00C91C1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28127DA4" w14:textId="243DC6E1" w:rsidR="00C91C1B" w:rsidRPr="00CB6841" w:rsidRDefault="0015055C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15055C">
        <w:rPr>
          <w:rFonts w:ascii="Times New Roman" w:hAnsi="Times New Roman" w:cs="Times New Roman"/>
          <w:b/>
          <w:sz w:val="24"/>
          <w:szCs w:val="24"/>
        </w:rPr>
        <w:t>Battalion Intelligence and Security Officer, 1-503D Infantry Battalion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2021</w:t>
      </w:r>
      <w:r w:rsidR="000B73ED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C91C1B" w:rsidRPr="00CB684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2023</w:t>
      </w:r>
    </w:p>
    <w:p w14:paraId="086DF140" w14:textId="6C13C2DF" w:rsidR="0015055C" w:rsidRPr="00F06673" w:rsidRDefault="009D52A2" w:rsidP="009D52A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b/>
          <w:sz w:val="24"/>
          <w:szCs w:val="24"/>
        </w:rPr>
      </w:pPr>
      <w:r w:rsidRPr="009D52A2">
        <w:rPr>
          <w:rFonts w:ascii="Times New Roman" w:hAnsi="Times New Roman" w:cs="Times New Roman"/>
          <w:sz w:val="24"/>
          <w:szCs w:val="24"/>
        </w:rPr>
        <w:t>Managed drone training program; rated in top 1</w:t>
      </w:r>
      <w:r w:rsidR="0035082D">
        <w:rPr>
          <w:rFonts w:ascii="Times New Roman" w:hAnsi="Times New Roman" w:cs="Times New Roman"/>
          <w:sz w:val="24"/>
          <w:szCs w:val="24"/>
        </w:rPr>
        <w:t>0</w:t>
      </w:r>
      <w:r w:rsidRPr="009D52A2">
        <w:rPr>
          <w:rFonts w:ascii="Times New Roman" w:hAnsi="Times New Roman" w:cs="Times New Roman"/>
          <w:sz w:val="24"/>
          <w:szCs w:val="24"/>
        </w:rPr>
        <w:t>% of all junior intelligence officers</w:t>
      </w:r>
      <w:r w:rsidR="00F06673" w:rsidRPr="00F06673">
        <w:t xml:space="preserve"> </w:t>
      </w:r>
      <w:r w:rsidR="00F06673" w:rsidRPr="00F06673">
        <w:rPr>
          <w:rFonts w:ascii="Times New Roman" w:hAnsi="Times New Roman" w:cs="Times New Roman"/>
          <w:sz w:val="24"/>
          <w:szCs w:val="24"/>
        </w:rPr>
        <w:t xml:space="preserve">at Army’s most competitive duty station </w:t>
      </w:r>
      <w:r w:rsidR="00F06673">
        <w:rPr>
          <w:rFonts w:ascii="Times New Roman" w:hAnsi="Times New Roman" w:cs="Times New Roman"/>
          <w:sz w:val="24"/>
          <w:szCs w:val="24"/>
        </w:rPr>
        <w:t>–</w:t>
      </w:r>
      <w:r w:rsidR="00F06673" w:rsidRPr="00F06673">
        <w:rPr>
          <w:rFonts w:ascii="Times New Roman" w:hAnsi="Times New Roman" w:cs="Times New Roman"/>
          <w:sz w:val="24"/>
          <w:szCs w:val="24"/>
        </w:rPr>
        <w:t xml:space="preserve"> Vicenza</w:t>
      </w:r>
      <w:r w:rsidR="00F06673">
        <w:rPr>
          <w:rFonts w:ascii="Times New Roman" w:hAnsi="Times New Roman" w:cs="Times New Roman"/>
          <w:sz w:val="24"/>
          <w:szCs w:val="24"/>
        </w:rPr>
        <w:t>,</w:t>
      </w:r>
      <w:r w:rsidR="00F06673" w:rsidRPr="00F06673">
        <w:rPr>
          <w:rFonts w:ascii="Times New Roman" w:hAnsi="Times New Roman" w:cs="Times New Roman"/>
          <w:sz w:val="24"/>
          <w:szCs w:val="24"/>
        </w:rPr>
        <w:t xml:space="preserve"> Italy</w:t>
      </w:r>
      <w:r w:rsidR="00F066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6272FB" w14:textId="77777777" w:rsidR="009D52A2" w:rsidRPr="00CB6841" w:rsidRDefault="009D52A2" w:rsidP="009D52A2">
      <w:pPr>
        <w:pStyle w:val="NoSpacing"/>
        <w:tabs>
          <w:tab w:val="right" w:pos="10800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F4E7BB9" w14:textId="4E815928" w:rsidR="009D52A2" w:rsidRDefault="00F020FF" w:rsidP="0015055C">
      <w:pPr>
        <w:pStyle w:val="NoSpacing"/>
        <w:tabs>
          <w:tab w:val="right" w:pos="10800"/>
        </w:tabs>
        <w:rPr>
          <w:rStyle w:val="BookTitle"/>
          <w:rFonts w:ascii="Times New Roman" w:hAnsi="Times New Roman" w:cs="Times New Roman"/>
          <w:b w:val="0"/>
          <w:sz w:val="24"/>
          <w:szCs w:val="24"/>
        </w:rPr>
      </w:pPr>
      <w:r w:rsidRPr="00CB6841">
        <w:rPr>
          <w:rStyle w:val="BookTitle"/>
          <w:rFonts w:ascii="Times New Roman" w:hAnsi="Times New Roman" w:cs="Times New Roman"/>
          <w:b w:val="0"/>
          <w:sz w:val="24"/>
          <w:szCs w:val="24"/>
        </w:rPr>
        <w:t>Additional Information</w:t>
      </w:r>
    </w:p>
    <w:p w14:paraId="302D83E6" w14:textId="5346383C" w:rsidR="009D52A2" w:rsidRDefault="009D52A2" w:rsidP="009D52A2">
      <w:pPr>
        <w:pStyle w:val="NoSpacing"/>
        <w:tabs>
          <w:tab w:val="right" w:pos="10800"/>
        </w:tabs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B6841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0E140" wp14:editId="1FFC92BA">
                <wp:simplePos x="0" y="0"/>
                <wp:positionH relativeFrom="column">
                  <wp:posOffset>-19050</wp:posOffset>
                </wp:positionH>
                <wp:positionV relativeFrom="paragraph">
                  <wp:posOffset>75252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A35E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95pt" to="543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" strokecolor="black [3040]"/>
            </w:pict>
          </mc:Fallback>
        </mc:AlternateContent>
      </w:r>
    </w:p>
    <w:p w14:paraId="50ED21D4" w14:textId="17607FCE" w:rsidR="009D52A2" w:rsidRDefault="009D52A2" w:rsidP="009D52A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25FF0">
        <w:rPr>
          <w:rFonts w:ascii="Times New Roman" w:hAnsi="Times New Roman" w:cs="Times New Roman"/>
          <w:bCs/>
          <w:sz w:val="24"/>
          <w:szCs w:val="24"/>
        </w:rPr>
        <w:t>Awarded Joint Service Achievement Medal for providing early</w:t>
      </w:r>
      <w:r>
        <w:rPr>
          <w:rFonts w:ascii="Times New Roman" w:hAnsi="Times New Roman" w:cs="Times New Roman"/>
          <w:bCs/>
          <w:sz w:val="24"/>
          <w:szCs w:val="24"/>
        </w:rPr>
        <w:t xml:space="preserve"> missile</w:t>
      </w:r>
      <w:r w:rsidRPr="00825FF0">
        <w:rPr>
          <w:rFonts w:ascii="Times New Roman" w:hAnsi="Times New Roman" w:cs="Times New Roman"/>
          <w:bCs/>
          <w:sz w:val="24"/>
          <w:szCs w:val="24"/>
        </w:rPr>
        <w:t xml:space="preserve"> warning to US Embassy </w:t>
      </w:r>
      <w:r>
        <w:rPr>
          <w:rFonts w:ascii="Times New Roman" w:hAnsi="Times New Roman" w:cs="Times New Roman"/>
          <w:bCs/>
          <w:sz w:val="24"/>
          <w:szCs w:val="24"/>
        </w:rPr>
        <w:t>in Kyiv</w:t>
      </w:r>
    </w:p>
    <w:p w14:paraId="6AFDE32D" w14:textId="77777777" w:rsidR="009D52A2" w:rsidRDefault="009D52A2" w:rsidP="009D52A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</w:t>
      </w:r>
      <w:r w:rsidRPr="0015055C">
        <w:rPr>
          <w:rFonts w:ascii="Times New Roman" w:hAnsi="Times New Roman" w:cs="Times New Roman"/>
          <w:sz w:val="24"/>
          <w:szCs w:val="24"/>
        </w:rPr>
        <w:t>Top Secret // Secret Compartmentalized Information (</w:t>
      </w:r>
      <w:proofErr w:type="gramStart"/>
      <w:r w:rsidRPr="0015055C">
        <w:rPr>
          <w:rFonts w:ascii="Times New Roman" w:hAnsi="Times New Roman" w:cs="Times New Roman"/>
          <w:sz w:val="24"/>
          <w:szCs w:val="24"/>
        </w:rPr>
        <w:t>TS//</w:t>
      </w:r>
      <w:proofErr w:type="gramEnd"/>
      <w:r w:rsidRPr="0015055C">
        <w:rPr>
          <w:rFonts w:ascii="Times New Roman" w:hAnsi="Times New Roman" w:cs="Times New Roman"/>
          <w:sz w:val="24"/>
          <w:szCs w:val="24"/>
        </w:rPr>
        <w:t>SCI) Clearance, with Polygraph</w:t>
      </w:r>
    </w:p>
    <w:p w14:paraId="47BC5B05" w14:textId="37F506CE" w:rsidR="009D52A2" w:rsidRPr="00071E43" w:rsidRDefault="009D52A2" w:rsidP="009D52A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5055C">
        <w:rPr>
          <w:rFonts w:ascii="Times New Roman" w:hAnsi="Times New Roman" w:cs="Times New Roman"/>
          <w:sz w:val="24"/>
          <w:szCs w:val="24"/>
        </w:rPr>
        <w:t>Interests: Personal Finance, Retirement Planning, Hiking, NFL, International Travel, Baking</w:t>
      </w:r>
    </w:p>
    <w:p w14:paraId="3DBC05BA" w14:textId="71347AE6" w:rsidR="009D52A2" w:rsidRPr="009D52A2" w:rsidRDefault="009D52A2" w:rsidP="009D52A2">
      <w:pPr>
        <w:tabs>
          <w:tab w:val="left" w:pos="1608"/>
        </w:tabs>
      </w:pPr>
      <w:r>
        <w:tab/>
      </w:r>
    </w:p>
    <w:sectPr w:rsidR="009D52A2" w:rsidRPr="009D52A2" w:rsidSect="0015055C">
      <w:headerReference w:type="default" r:id="rId7"/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D2AF9" w14:textId="77777777" w:rsidR="008227C5" w:rsidRDefault="008227C5" w:rsidP="0015055C">
      <w:pPr>
        <w:spacing w:after="0" w:line="240" w:lineRule="auto"/>
      </w:pPr>
      <w:r>
        <w:separator/>
      </w:r>
    </w:p>
  </w:endnote>
  <w:endnote w:type="continuationSeparator" w:id="0">
    <w:p w14:paraId="3F85DD2F" w14:textId="77777777" w:rsidR="008227C5" w:rsidRDefault="008227C5" w:rsidP="00150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9261" w14:textId="77777777" w:rsidR="008227C5" w:rsidRDefault="008227C5" w:rsidP="0015055C">
      <w:pPr>
        <w:spacing w:after="0" w:line="240" w:lineRule="auto"/>
      </w:pPr>
      <w:r>
        <w:separator/>
      </w:r>
    </w:p>
  </w:footnote>
  <w:footnote w:type="continuationSeparator" w:id="0">
    <w:p w14:paraId="0D7912FF" w14:textId="77777777" w:rsidR="008227C5" w:rsidRDefault="008227C5" w:rsidP="00150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A0F0" w14:textId="28B0F130" w:rsidR="0015055C" w:rsidRPr="009D52A2" w:rsidRDefault="0015055C" w:rsidP="009D52A2">
    <w:pPr>
      <w:pStyle w:val="Header"/>
    </w:pPr>
    <w:r w:rsidRPr="009D52A2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22EE"/>
    <w:multiLevelType w:val="hybridMultilevel"/>
    <w:tmpl w:val="68E0E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34C61"/>
    <w:multiLevelType w:val="hybridMultilevel"/>
    <w:tmpl w:val="16B22FD8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num w:numId="1" w16cid:durableId="158931986">
    <w:abstractNumId w:val="1"/>
  </w:num>
  <w:num w:numId="2" w16cid:durableId="187311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CB"/>
    <w:rsid w:val="00071E43"/>
    <w:rsid w:val="000956D1"/>
    <w:rsid w:val="000B73ED"/>
    <w:rsid w:val="000D6D9A"/>
    <w:rsid w:val="000F637D"/>
    <w:rsid w:val="0012539C"/>
    <w:rsid w:val="0015055C"/>
    <w:rsid w:val="00155E50"/>
    <w:rsid w:val="0019584B"/>
    <w:rsid w:val="001F67AA"/>
    <w:rsid w:val="00220C95"/>
    <w:rsid w:val="00237CA4"/>
    <w:rsid w:val="002542F2"/>
    <w:rsid w:val="0035082D"/>
    <w:rsid w:val="00435654"/>
    <w:rsid w:val="004846E7"/>
    <w:rsid w:val="004B6779"/>
    <w:rsid w:val="004E3ED4"/>
    <w:rsid w:val="00516159"/>
    <w:rsid w:val="0053738E"/>
    <w:rsid w:val="00557ECB"/>
    <w:rsid w:val="00582DE9"/>
    <w:rsid w:val="00602C24"/>
    <w:rsid w:val="006457AD"/>
    <w:rsid w:val="00652D2E"/>
    <w:rsid w:val="006A3072"/>
    <w:rsid w:val="006D695B"/>
    <w:rsid w:val="00704541"/>
    <w:rsid w:val="00723ACF"/>
    <w:rsid w:val="007E1C3D"/>
    <w:rsid w:val="008227C5"/>
    <w:rsid w:val="00825FF0"/>
    <w:rsid w:val="00873677"/>
    <w:rsid w:val="008C4CCE"/>
    <w:rsid w:val="00906E62"/>
    <w:rsid w:val="009477D1"/>
    <w:rsid w:val="00965BC9"/>
    <w:rsid w:val="009950AF"/>
    <w:rsid w:val="009B0A4C"/>
    <w:rsid w:val="009C16F2"/>
    <w:rsid w:val="009C4CAC"/>
    <w:rsid w:val="009D52A2"/>
    <w:rsid w:val="00AB65EF"/>
    <w:rsid w:val="00BE1F0B"/>
    <w:rsid w:val="00BE5301"/>
    <w:rsid w:val="00C34DFF"/>
    <w:rsid w:val="00C91C1B"/>
    <w:rsid w:val="00CB6841"/>
    <w:rsid w:val="00D10511"/>
    <w:rsid w:val="00D21D78"/>
    <w:rsid w:val="00D6661E"/>
    <w:rsid w:val="00DA5A4E"/>
    <w:rsid w:val="00DA5C83"/>
    <w:rsid w:val="00F020FF"/>
    <w:rsid w:val="00F06673"/>
    <w:rsid w:val="00F51E5A"/>
    <w:rsid w:val="00F8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D011A"/>
  <w15:docId w15:val="{2C53B7A4-45E7-4A24-B7A0-375D8815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20F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020FF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F020FF"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rsid w:val="00220C95"/>
    <w:pPr>
      <w:ind w:left="720"/>
      <w:contextualSpacing/>
    </w:pPr>
    <w:rPr>
      <w:rFonts w:ascii="Calibri" w:eastAsia="Times New Roman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906E6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50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55C"/>
  </w:style>
  <w:style w:type="paragraph" w:styleId="Footer">
    <w:name w:val="footer"/>
    <w:basedOn w:val="Normal"/>
    <w:link w:val="FooterChar"/>
    <w:uiPriority w:val="99"/>
    <w:unhideWhenUsed/>
    <w:rsid w:val="001505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Full%20Time%20MBA\Curriculum%20and%20Workshop%20Events\2021-2022\Summer\CDO%20Intro%20E-Mails\Resume%20Templates\Yale%20SOM%20Resume%20Template%20-%20MB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Yale SOM Resume Template - MBA</Template>
  <TotalTime>2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Minutoli, Mike</dc:creator>
  <cp:lastModifiedBy>Baglini, Dan</cp:lastModifiedBy>
  <cp:revision>2</cp:revision>
  <cp:lastPrinted>2025-10-30T03:35:00Z</cp:lastPrinted>
  <dcterms:created xsi:type="dcterms:W3CDTF">2026-06-30T02:52:00Z</dcterms:created>
  <dcterms:modified xsi:type="dcterms:W3CDTF">2026-06-30T02:52:00Z</dcterms:modified>
</cp:coreProperties>
</file>